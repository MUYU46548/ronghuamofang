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0791" w14:textId="77777777" w:rsidR="0022192E" w:rsidRDefault="0049737A" w:rsidP="00E70E2D">
      <w:pPr>
        <w:pStyle w:val="af8"/>
      </w:pPr>
      <w:r>
        <w:rPr>
          <w:rFonts w:hint="eastAsia"/>
        </w:rPr>
        <w:t>[</w:t>
      </w:r>
      <w:r>
        <w:rPr>
          <w:rFonts w:hint="eastAsia"/>
        </w:rPr>
        <w:t>书籍标题</w:t>
      </w:r>
      <w:r>
        <w:rPr>
          <w:rFonts w:hint="eastAsia"/>
        </w:rPr>
        <w:t>]</w:t>
      </w:r>
    </w:p>
    <w:p w14:paraId="57800AFC" w14:textId="77777777" w:rsidR="009E674B" w:rsidRDefault="00F16D74" w:rsidP="009E674B">
      <w:pPr>
        <w:pStyle w:val="af6"/>
      </w:pPr>
      <w:r>
        <w:rPr>
          <w:rFonts w:hint="eastAsia"/>
        </w:rPr>
        <w:t>[</w:t>
      </w:r>
      <w:r>
        <w:rPr>
          <w:rFonts w:hint="eastAsia"/>
        </w:rPr>
        <w:t>作者</w:t>
      </w:r>
      <w:r>
        <w:rPr>
          <w:rFonts w:hint="eastAsia"/>
        </w:rPr>
        <w:t>]</w:t>
      </w:r>
    </w:p>
    <w:p w14:paraId="6632400F" w14:textId="77777777" w:rsidR="00F16D74" w:rsidRDefault="00F16D74" w:rsidP="00F16D74">
      <w:pPr>
        <w:ind w:firstLine="420"/>
      </w:pPr>
      <w:r>
        <w:rPr>
          <w:rFonts w:hint="eastAsia"/>
        </w:rPr>
        <w:t>[</w:t>
      </w:r>
      <w:r>
        <w:rPr>
          <w:rFonts w:hint="eastAsia"/>
        </w:rPr>
        <w:t>目录占位符</w:t>
      </w:r>
      <w:r>
        <w:rPr>
          <w:rFonts w:hint="eastAsia"/>
        </w:rPr>
        <w:t>]</w:t>
      </w:r>
    </w:p>
    <w:p w14:paraId="30D06979" w14:textId="77777777" w:rsidR="00F16D74" w:rsidRPr="00F16D74" w:rsidRDefault="00F16D74" w:rsidP="00F16D74">
      <w:pPr>
        <w:ind w:firstLine="420"/>
        <w:sectPr w:rsidR="00F16D74" w:rsidRPr="00F16D74" w:rsidSect="005E4F6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851" w:footer="992" w:gutter="0"/>
          <w:pgNumType w:fmt="upperRoman" w:start="1"/>
          <w:cols w:space="425"/>
          <w:docGrid w:type="linesAndChars" w:linePitch="312"/>
        </w:sectPr>
      </w:pPr>
    </w:p>
    <w:p w14:paraId="466B219F" w14:textId="77777777" w:rsidR="003A1F8F" w:rsidRDefault="00F16D74" w:rsidP="00703FC0">
      <w:pPr>
        <w:ind w:firstLine="420"/>
      </w:pPr>
      <w:r>
        <w:rPr>
          <w:rFonts w:hint="eastAsia"/>
        </w:rPr>
        <w:lastRenderedPageBreak/>
        <w:t>[</w:t>
      </w:r>
      <w:r>
        <w:rPr>
          <w:rFonts w:hint="eastAsia"/>
        </w:rPr>
        <w:t>请输入文本</w:t>
      </w:r>
      <w:r>
        <w:rPr>
          <w:rFonts w:hint="eastAsia"/>
        </w:rPr>
        <w:t>]</w:t>
      </w:r>
    </w:p>
    <w:sectPr w:rsidR="003A1F8F" w:rsidSect="005E4F6C">
      <w:headerReference w:type="default" r:id="rId13"/>
      <w:footerReference w:type="default" r:id="rId14"/>
      <w:pgSz w:w="11906" w:h="16838" w:code="9"/>
      <w:pgMar w:top="1418" w:right="1418" w:bottom="1418" w:left="1418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A5A5" w14:textId="77777777" w:rsidR="001964ED" w:rsidRDefault="001964ED" w:rsidP="007F35CF">
      <w:pPr>
        <w:ind w:firstLine="420"/>
      </w:pPr>
      <w:r>
        <w:separator/>
      </w:r>
    </w:p>
  </w:endnote>
  <w:endnote w:type="continuationSeparator" w:id="0">
    <w:p w14:paraId="31E128F3" w14:textId="77777777" w:rsidR="001964ED" w:rsidRDefault="001964ED" w:rsidP="007F35C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C819" w14:textId="77777777" w:rsidR="007F35CF" w:rsidRDefault="007F35CF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199D" w14:textId="77777777" w:rsidR="007F35CF" w:rsidRDefault="007F35CF" w:rsidP="00E70E2D">
    <w:pPr>
      <w:pStyle w:val="af0"/>
      <w:ind w:firstLineChars="0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C0BD" w14:textId="77777777" w:rsidR="007F35CF" w:rsidRDefault="007F35CF">
    <w:pPr>
      <w:pStyle w:val="af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6961" w14:textId="77777777" w:rsidR="007F35CF" w:rsidRDefault="007F35CF" w:rsidP="00E70E2D">
    <w:pPr>
      <w:pStyle w:val="af0"/>
      <w:ind w:firstLineChars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AC29" w14:textId="77777777" w:rsidR="001964ED" w:rsidRDefault="001964ED" w:rsidP="007F35CF">
      <w:pPr>
        <w:ind w:firstLine="420"/>
      </w:pPr>
      <w:r>
        <w:separator/>
      </w:r>
    </w:p>
  </w:footnote>
  <w:footnote w:type="continuationSeparator" w:id="0">
    <w:p w14:paraId="491A2035" w14:textId="77777777" w:rsidR="001964ED" w:rsidRDefault="001964ED" w:rsidP="007F35C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7F56" w14:textId="77777777" w:rsidR="007F35CF" w:rsidRDefault="007F35CF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0048" w14:textId="77777777" w:rsidR="007F35CF" w:rsidRDefault="007F35CF" w:rsidP="00E70E2D">
    <w:pPr>
      <w:pStyle w:val="ae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50BC" w14:textId="77777777" w:rsidR="007F35CF" w:rsidRDefault="007F35CF">
    <w:pPr>
      <w:pStyle w:val="ae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99DC" w14:textId="77777777" w:rsidR="00BC5981" w:rsidRDefault="00BC5981" w:rsidP="00E70E2D">
    <w:pPr>
      <w:pStyle w:val="ae"/>
      <w:ind w:firstLineChars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2D"/>
    <w:rsid w:val="00003213"/>
    <w:rsid w:val="00006463"/>
    <w:rsid w:val="00007700"/>
    <w:rsid w:val="000146DD"/>
    <w:rsid w:val="00024CDB"/>
    <w:rsid w:val="00025493"/>
    <w:rsid w:val="00025ED8"/>
    <w:rsid w:val="00026C0D"/>
    <w:rsid w:val="000314D7"/>
    <w:rsid w:val="0003238C"/>
    <w:rsid w:val="0003256B"/>
    <w:rsid w:val="000351EB"/>
    <w:rsid w:val="00036A9A"/>
    <w:rsid w:val="00037248"/>
    <w:rsid w:val="0004032E"/>
    <w:rsid w:val="00040E74"/>
    <w:rsid w:val="000436F1"/>
    <w:rsid w:val="00044B3B"/>
    <w:rsid w:val="0004683C"/>
    <w:rsid w:val="00046FCC"/>
    <w:rsid w:val="00055C2C"/>
    <w:rsid w:val="00061BF0"/>
    <w:rsid w:val="00065850"/>
    <w:rsid w:val="00070043"/>
    <w:rsid w:val="00074F85"/>
    <w:rsid w:val="000755E6"/>
    <w:rsid w:val="0007775F"/>
    <w:rsid w:val="000804C6"/>
    <w:rsid w:val="000815BE"/>
    <w:rsid w:val="00086849"/>
    <w:rsid w:val="00087B0C"/>
    <w:rsid w:val="00092304"/>
    <w:rsid w:val="000A0C5F"/>
    <w:rsid w:val="000A1EFC"/>
    <w:rsid w:val="000A2EB0"/>
    <w:rsid w:val="000A384E"/>
    <w:rsid w:val="000A3D55"/>
    <w:rsid w:val="000A476F"/>
    <w:rsid w:val="000A4B2A"/>
    <w:rsid w:val="000A5BC4"/>
    <w:rsid w:val="000B0438"/>
    <w:rsid w:val="000B0D69"/>
    <w:rsid w:val="000B2842"/>
    <w:rsid w:val="000B3491"/>
    <w:rsid w:val="000B6A9A"/>
    <w:rsid w:val="000C3932"/>
    <w:rsid w:val="000C523B"/>
    <w:rsid w:val="000C7085"/>
    <w:rsid w:val="000C7BD0"/>
    <w:rsid w:val="000D0C62"/>
    <w:rsid w:val="000D2174"/>
    <w:rsid w:val="000D4250"/>
    <w:rsid w:val="000D5796"/>
    <w:rsid w:val="000D6A49"/>
    <w:rsid w:val="000E0643"/>
    <w:rsid w:val="000E34D9"/>
    <w:rsid w:val="000F1D41"/>
    <w:rsid w:val="000F2273"/>
    <w:rsid w:val="000F3647"/>
    <w:rsid w:val="000F5A54"/>
    <w:rsid w:val="0010014A"/>
    <w:rsid w:val="00100D34"/>
    <w:rsid w:val="001026F9"/>
    <w:rsid w:val="00103BE3"/>
    <w:rsid w:val="00106F93"/>
    <w:rsid w:val="00107610"/>
    <w:rsid w:val="001140C2"/>
    <w:rsid w:val="00123E39"/>
    <w:rsid w:val="00123EE0"/>
    <w:rsid w:val="001265DF"/>
    <w:rsid w:val="001332D4"/>
    <w:rsid w:val="00140CF7"/>
    <w:rsid w:val="001417D7"/>
    <w:rsid w:val="00142559"/>
    <w:rsid w:val="001436DF"/>
    <w:rsid w:val="00144B3E"/>
    <w:rsid w:val="00145013"/>
    <w:rsid w:val="001453DB"/>
    <w:rsid w:val="001461AF"/>
    <w:rsid w:val="001507CF"/>
    <w:rsid w:val="00151403"/>
    <w:rsid w:val="00153FA7"/>
    <w:rsid w:val="00157A33"/>
    <w:rsid w:val="00161FC9"/>
    <w:rsid w:val="00162345"/>
    <w:rsid w:val="00162504"/>
    <w:rsid w:val="00164EA3"/>
    <w:rsid w:val="00167CEB"/>
    <w:rsid w:val="00171B5D"/>
    <w:rsid w:val="001722F9"/>
    <w:rsid w:val="00172AA3"/>
    <w:rsid w:val="001748C1"/>
    <w:rsid w:val="00174B6B"/>
    <w:rsid w:val="00174C33"/>
    <w:rsid w:val="00176A36"/>
    <w:rsid w:val="00176F29"/>
    <w:rsid w:val="00176FEE"/>
    <w:rsid w:val="001816C1"/>
    <w:rsid w:val="00182D48"/>
    <w:rsid w:val="0018687F"/>
    <w:rsid w:val="00186D7C"/>
    <w:rsid w:val="001964ED"/>
    <w:rsid w:val="001A5E57"/>
    <w:rsid w:val="001B4A12"/>
    <w:rsid w:val="001C0874"/>
    <w:rsid w:val="001C1F41"/>
    <w:rsid w:val="001C5066"/>
    <w:rsid w:val="001D353C"/>
    <w:rsid w:val="001D3678"/>
    <w:rsid w:val="001D37DE"/>
    <w:rsid w:val="001D469B"/>
    <w:rsid w:val="001D5816"/>
    <w:rsid w:val="001D6162"/>
    <w:rsid w:val="001E0B73"/>
    <w:rsid w:val="001E14F2"/>
    <w:rsid w:val="001E61BC"/>
    <w:rsid w:val="001E633B"/>
    <w:rsid w:val="001E6A97"/>
    <w:rsid w:val="001E73DC"/>
    <w:rsid w:val="002025C2"/>
    <w:rsid w:val="002041DB"/>
    <w:rsid w:val="00211D78"/>
    <w:rsid w:val="00212CC0"/>
    <w:rsid w:val="00212EEA"/>
    <w:rsid w:val="00213B79"/>
    <w:rsid w:val="00214613"/>
    <w:rsid w:val="00215213"/>
    <w:rsid w:val="002203C2"/>
    <w:rsid w:val="0022192E"/>
    <w:rsid w:val="00222C9A"/>
    <w:rsid w:val="002250EC"/>
    <w:rsid w:val="00226E53"/>
    <w:rsid w:val="00235B1D"/>
    <w:rsid w:val="00241BDD"/>
    <w:rsid w:val="0024211E"/>
    <w:rsid w:val="002437AA"/>
    <w:rsid w:val="0024576B"/>
    <w:rsid w:val="00246C24"/>
    <w:rsid w:val="00250986"/>
    <w:rsid w:val="002550D2"/>
    <w:rsid w:val="002550EE"/>
    <w:rsid w:val="00255ACE"/>
    <w:rsid w:val="002560F2"/>
    <w:rsid w:val="002577C4"/>
    <w:rsid w:val="00260D48"/>
    <w:rsid w:val="00263054"/>
    <w:rsid w:val="00265F86"/>
    <w:rsid w:val="002675C8"/>
    <w:rsid w:val="0027050C"/>
    <w:rsid w:val="00277F73"/>
    <w:rsid w:val="00281F3B"/>
    <w:rsid w:val="002828AB"/>
    <w:rsid w:val="002846E9"/>
    <w:rsid w:val="00286BC4"/>
    <w:rsid w:val="002914B2"/>
    <w:rsid w:val="00291D53"/>
    <w:rsid w:val="00296AA9"/>
    <w:rsid w:val="00296D76"/>
    <w:rsid w:val="002A0170"/>
    <w:rsid w:val="002A237E"/>
    <w:rsid w:val="002A4F67"/>
    <w:rsid w:val="002B0830"/>
    <w:rsid w:val="002B4A8C"/>
    <w:rsid w:val="002B6F7A"/>
    <w:rsid w:val="002B7FC3"/>
    <w:rsid w:val="002C55BE"/>
    <w:rsid w:val="002C5894"/>
    <w:rsid w:val="002D0F2E"/>
    <w:rsid w:val="002D11DF"/>
    <w:rsid w:val="002D43B1"/>
    <w:rsid w:val="002D49C4"/>
    <w:rsid w:val="002D7339"/>
    <w:rsid w:val="002D7B8E"/>
    <w:rsid w:val="002E06E8"/>
    <w:rsid w:val="002E7C6C"/>
    <w:rsid w:val="002F20CD"/>
    <w:rsid w:val="002F28D6"/>
    <w:rsid w:val="002F3A10"/>
    <w:rsid w:val="002F4302"/>
    <w:rsid w:val="002F55A8"/>
    <w:rsid w:val="003042B2"/>
    <w:rsid w:val="00305A3D"/>
    <w:rsid w:val="00305EC7"/>
    <w:rsid w:val="00306A44"/>
    <w:rsid w:val="003113A6"/>
    <w:rsid w:val="0031201B"/>
    <w:rsid w:val="00323C5F"/>
    <w:rsid w:val="0032406F"/>
    <w:rsid w:val="0032410F"/>
    <w:rsid w:val="00324719"/>
    <w:rsid w:val="00326270"/>
    <w:rsid w:val="003304D4"/>
    <w:rsid w:val="003307A6"/>
    <w:rsid w:val="003328D5"/>
    <w:rsid w:val="003344A3"/>
    <w:rsid w:val="00336859"/>
    <w:rsid w:val="003379D3"/>
    <w:rsid w:val="003418AA"/>
    <w:rsid w:val="00342129"/>
    <w:rsid w:val="00345C4E"/>
    <w:rsid w:val="003467D0"/>
    <w:rsid w:val="00346D83"/>
    <w:rsid w:val="00350207"/>
    <w:rsid w:val="00350BAB"/>
    <w:rsid w:val="00351AF2"/>
    <w:rsid w:val="00354A3C"/>
    <w:rsid w:val="00356A5F"/>
    <w:rsid w:val="00357F2B"/>
    <w:rsid w:val="00361432"/>
    <w:rsid w:val="0036777D"/>
    <w:rsid w:val="00372236"/>
    <w:rsid w:val="00374C5E"/>
    <w:rsid w:val="00377AA5"/>
    <w:rsid w:val="0038001C"/>
    <w:rsid w:val="00380F22"/>
    <w:rsid w:val="00381A3B"/>
    <w:rsid w:val="00387CAA"/>
    <w:rsid w:val="00391F1D"/>
    <w:rsid w:val="003940E4"/>
    <w:rsid w:val="003A0888"/>
    <w:rsid w:val="003A1F8F"/>
    <w:rsid w:val="003A2094"/>
    <w:rsid w:val="003A25DC"/>
    <w:rsid w:val="003A32D3"/>
    <w:rsid w:val="003A76E0"/>
    <w:rsid w:val="003B091A"/>
    <w:rsid w:val="003B6128"/>
    <w:rsid w:val="003C249D"/>
    <w:rsid w:val="003D2BCB"/>
    <w:rsid w:val="003D2D2C"/>
    <w:rsid w:val="003D4BF5"/>
    <w:rsid w:val="003D6238"/>
    <w:rsid w:val="003E1EEE"/>
    <w:rsid w:val="003E37DC"/>
    <w:rsid w:val="003E62DA"/>
    <w:rsid w:val="003E7841"/>
    <w:rsid w:val="003F1CA4"/>
    <w:rsid w:val="003F2B45"/>
    <w:rsid w:val="00403762"/>
    <w:rsid w:val="00407277"/>
    <w:rsid w:val="00410251"/>
    <w:rsid w:val="00410955"/>
    <w:rsid w:val="00410C02"/>
    <w:rsid w:val="00411B2B"/>
    <w:rsid w:val="004132B8"/>
    <w:rsid w:val="004169E8"/>
    <w:rsid w:val="004176A7"/>
    <w:rsid w:val="004209F7"/>
    <w:rsid w:val="00425788"/>
    <w:rsid w:val="00425EE3"/>
    <w:rsid w:val="00427BD8"/>
    <w:rsid w:val="00430111"/>
    <w:rsid w:val="004341A9"/>
    <w:rsid w:val="00434F26"/>
    <w:rsid w:val="00436827"/>
    <w:rsid w:val="00436CAC"/>
    <w:rsid w:val="00440269"/>
    <w:rsid w:val="004409E8"/>
    <w:rsid w:val="004450E5"/>
    <w:rsid w:val="00453427"/>
    <w:rsid w:val="00454673"/>
    <w:rsid w:val="004546DA"/>
    <w:rsid w:val="0045519C"/>
    <w:rsid w:val="00456341"/>
    <w:rsid w:val="00461664"/>
    <w:rsid w:val="0046607B"/>
    <w:rsid w:val="004703A5"/>
    <w:rsid w:val="00472624"/>
    <w:rsid w:val="00477921"/>
    <w:rsid w:val="00481B5F"/>
    <w:rsid w:val="00482432"/>
    <w:rsid w:val="00487489"/>
    <w:rsid w:val="00493318"/>
    <w:rsid w:val="0049415D"/>
    <w:rsid w:val="004945F4"/>
    <w:rsid w:val="004953A5"/>
    <w:rsid w:val="0049737A"/>
    <w:rsid w:val="00497E69"/>
    <w:rsid w:val="004A1F21"/>
    <w:rsid w:val="004A3F01"/>
    <w:rsid w:val="004A59A9"/>
    <w:rsid w:val="004B1DE0"/>
    <w:rsid w:val="004C42E7"/>
    <w:rsid w:val="004D0F36"/>
    <w:rsid w:val="004D73EC"/>
    <w:rsid w:val="004E16A4"/>
    <w:rsid w:val="004E66E2"/>
    <w:rsid w:val="004E7EE5"/>
    <w:rsid w:val="004F066F"/>
    <w:rsid w:val="004F2A1A"/>
    <w:rsid w:val="004F3578"/>
    <w:rsid w:val="004F3C3F"/>
    <w:rsid w:val="004F3E72"/>
    <w:rsid w:val="004F3EF4"/>
    <w:rsid w:val="004F45E8"/>
    <w:rsid w:val="004F5F7F"/>
    <w:rsid w:val="00500207"/>
    <w:rsid w:val="00503931"/>
    <w:rsid w:val="00503F78"/>
    <w:rsid w:val="00512ADE"/>
    <w:rsid w:val="00521EC2"/>
    <w:rsid w:val="005227B3"/>
    <w:rsid w:val="00522A1B"/>
    <w:rsid w:val="00523584"/>
    <w:rsid w:val="005235C6"/>
    <w:rsid w:val="00523C01"/>
    <w:rsid w:val="00525D65"/>
    <w:rsid w:val="00526871"/>
    <w:rsid w:val="005344FE"/>
    <w:rsid w:val="00535106"/>
    <w:rsid w:val="00545644"/>
    <w:rsid w:val="005472E3"/>
    <w:rsid w:val="00551675"/>
    <w:rsid w:val="005519D8"/>
    <w:rsid w:val="0055743E"/>
    <w:rsid w:val="00557EA5"/>
    <w:rsid w:val="00561829"/>
    <w:rsid w:val="00566ADE"/>
    <w:rsid w:val="00574AA0"/>
    <w:rsid w:val="005770CC"/>
    <w:rsid w:val="0058320C"/>
    <w:rsid w:val="00584069"/>
    <w:rsid w:val="00586393"/>
    <w:rsid w:val="00587CAE"/>
    <w:rsid w:val="00591E67"/>
    <w:rsid w:val="005929A1"/>
    <w:rsid w:val="005935DD"/>
    <w:rsid w:val="0059668B"/>
    <w:rsid w:val="005970FF"/>
    <w:rsid w:val="0059797E"/>
    <w:rsid w:val="005A0DF1"/>
    <w:rsid w:val="005A3D8E"/>
    <w:rsid w:val="005B0FAD"/>
    <w:rsid w:val="005B2ECD"/>
    <w:rsid w:val="005B4DFA"/>
    <w:rsid w:val="005B5941"/>
    <w:rsid w:val="005B5DD8"/>
    <w:rsid w:val="005B6C63"/>
    <w:rsid w:val="005B7264"/>
    <w:rsid w:val="005B75E7"/>
    <w:rsid w:val="005C036E"/>
    <w:rsid w:val="005C3F98"/>
    <w:rsid w:val="005C5810"/>
    <w:rsid w:val="005D0C91"/>
    <w:rsid w:val="005E0F31"/>
    <w:rsid w:val="005E4F6C"/>
    <w:rsid w:val="005F2E14"/>
    <w:rsid w:val="005F32C3"/>
    <w:rsid w:val="00601E44"/>
    <w:rsid w:val="006044E8"/>
    <w:rsid w:val="006123B6"/>
    <w:rsid w:val="00613273"/>
    <w:rsid w:val="00614BA1"/>
    <w:rsid w:val="00614F8D"/>
    <w:rsid w:val="00623533"/>
    <w:rsid w:val="00623784"/>
    <w:rsid w:val="00624B10"/>
    <w:rsid w:val="00626E71"/>
    <w:rsid w:val="00631BFD"/>
    <w:rsid w:val="00631EA3"/>
    <w:rsid w:val="00633433"/>
    <w:rsid w:val="00634075"/>
    <w:rsid w:val="006352E9"/>
    <w:rsid w:val="00642A3E"/>
    <w:rsid w:val="00642C64"/>
    <w:rsid w:val="00650957"/>
    <w:rsid w:val="00650EAC"/>
    <w:rsid w:val="00651277"/>
    <w:rsid w:val="00653381"/>
    <w:rsid w:val="00657704"/>
    <w:rsid w:val="00660288"/>
    <w:rsid w:val="00661471"/>
    <w:rsid w:val="00662A0A"/>
    <w:rsid w:val="006639BB"/>
    <w:rsid w:val="00663C67"/>
    <w:rsid w:val="00671253"/>
    <w:rsid w:val="006729A1"/>
    <w:rsid w:val="00681395"/>
    <w:rsid w:val="00683704"/>
    <w:rsid w:val="006838D3"/>
    <w:rsid w:val="006840FF"/>
    <w:rsid w:val="00685ABC"/>
    <w:rsid w:val="00692B68"/>
    <w:rsid w:val="006946AD"/>
    <w:rsid w:val="0069512D"/>
    <w:rsid w:val="006957EC"/>
    <w:rsid w:val="006A1463"/>
    <w:rsid w:val="006B0EFA"/>
    <w:rsid w:val="006B389A"/>
    <w:rsid w:val="006B5ACF"/>
    <w:rsid w:val="006B714C"/>
    <w:rsid w:val="006C29A4"/>
    <w:rsid w:val="006C4F4D"/>
    <w:rsid w:val="006C552C"/>
    <w:rsid w:val="006C7D55"/>
    <w:rsid w:val="006D2C70"/>
    <w:rsid w:val="006E14BB"/>
    <w:rsid w:val="006F084E"/>
    <w:rsid w:val="006F1F67"/>
    <w:rsid w:val="006F2460"/>
    <w:rsid w:val="006F36D2"/>
    <w:rsid w:val="00701119"/>
    <w:rsid w:val="00701E4F"/>
    <w:rsid w:val="00703FC0"/>
    <w:rsid w:val="00705FD1"/>
    <w:rsid w:val="00710323"/>
    <w:rsid w:val="0071227B"/>
    <w:rsid w:val="00715565"/>
    <w:rsid w:val="00722B83"/>
    <w:rsid w:val="00727935"/>
    <w:rsid w:val="007302E5"/>
    <w:rsid w:val="00730371"/>
    <w:rsid w:val="007303DE"/>
    <w:rsid w:val="007375F2"/>
    <w:rsid w:val="00741355"/>
    <w:rsid w:val="00741484"/>
    <w:rsid w:val="0074161D"/>
    <w:rsid w:val="00745AAB"/>
    <w:rsid w:val="00746410"/>
    <w:rsid w:val="00746951"/>
    <w:rsid w:val="00747C15"/>
    <w:rsid w:val="00751296"/>
    <w:rsid w:val="0076077B"/>
    <w:rsid w:val="007616C0"/>
    <w:rsid w:val="00761C43"/>
    <w:rsid w:val="00761F3C"/>
    <w:rsid w:val="00763AEE"/>
    <w:rsid w:val="00763DBE"/>
    <w:rsid w:val="00764D50"/>
    <w:rsid w:val="00770383"/>
    <w:rsid w:val="00770F9D"/>
    <w:rsid w:val="00774338"/>
    <w:rsid w:val="00777234"/>
    <w:rsid w:val="00785205"/>
    <w:rsid w:val="00785752"/>
    <w:rsid w:val="00786157"/>
    <w:rsid w:val="00797566"/>
    <w:rsid w:val="007A022B"/>
    <w:rsid w:val="007A1210"/>
    <w:rsid w:val="007A1268"/>
    <w:rsid w:val="007A41D4"/>
    <w:rsid w:val="007A7C78"/>
    <w:rsid w:val="007B5FC8"/>
    <w:rsid w:val="007C1197"/>
    <w:rsid w:val="007C3A51"/>
    <w:rsid w:val="007C6313"/>
    <w:rsid w:val="007D1F58"/>
    <w:rsid w:val="007D52BE"/>
    <w:rsid w:val="007D7351"/>
    <w:rsid w:val="007E74DD"/>
    <w:rsid w:val="007F27B4"/>
    <w:rsid w:val="007F35CF"/>
    <w:rsid w:val="007F790B"/>
    <w:rsid w:val="007F7A83"/>
    <w:rsid w:val="00802C6A"/>
    <w:rsid w:val="00804A91"/>
    <w:rsid w:val="008103B8"/>
    <w:rsid w:val="00811074"/>
    <w:rsid w:val="00811B4B"/>
    <w:rsid w:val="00812356"/>
    <w:rsid w:val="00816860"/>
    <w:rsid w:val="008206BC"/>
    <w:rsid w:val="00820EE4"/>
    <w:rsid w:val="00822A2D"/>
    <w:rsid w:val="00824488"/>
    <w:rsid w:val="00833E34"/>
    <w:rsid w:val="00836268"/>
    <w:rsid w:val="00837E77"/>
    <w:rsid w:val="00841398"/>
    <w:rsid w:val="00841AFF"/>
    <w:rsid w:val="00843BB7"/>
    <w:rsid w:val="00850F2C"/>
    <w:rsid w:val="00855BF4"/>
    <w:rsid w:val="00860764"/>
    <w:rsid w:val="00864F09"/>
    <w:rsid w:val="00865B75"/>
    <w:rsid w:val="00867FAA"/>
    <w:rsid w:val="00872F99"/>
    <w:rsid w:val="0087389E"/>
    <w:rsid w:val="00874F5F"/>
    <w:rsid w:val="00876465"/>
    <w:rsid w:val="008768B5"/>
    <w:rsid w:val="008769E1"/>
    <w:rsid w:val="0088365B"/>
    <w:rsid w:val="0088372B"/>
    <w:rsid w:val="008838B0"/>
    <w:rsid w:val="00886B91"/>
    <w:rsid w:val="00887094"/>
    <w:rsid w:val="00887A3A"/>
    <w:rsid w:val="00890B46"/>
    <w:rsid w:val="00890EE3"/>
    <w:rsid w:val="00891206"/>
    <w:rsid w:val="00892F63"/>
    <w:rsid w:val="00893837"/>
    <w:rsid w:val="008957CD"/>
    <w:rsid w:val="008958BF"/>
    <w:rsid w:val="00896C87"/>
    <w:rsid w:val="0089744A"/>
    <w:rsid w:val="008A042A"/>
    <w:rsid w:val="008A05FD"/>
    <w:rsid w:val="008A3C8E"/>
    <w:rsid w:val="008A7128"/>
    <w:rsid w:val="008B0E58"/>
    <w:rsid w:val="008B2134"/>
    <w:rsid w:val="008B6DC5"/>
    <w:rsid w:val="008C4ED3"/>
    <w:rsid w:val="008C4FF7"/>
    <w:rsid w:val="008C7226"/>
    <w:rsid w:val="008D02C6"/>
    <w:rsid w:val="008D2916"/>
    <w:rsid w:val="008D3BDF"/>
    <w:rsid w:val="008D3F3D"/>
    <w:rsid w:val="008D496C"/>
    <w:rsid w:val="008D6AA1"/>
    <w:rsid w:val="008D6C5B"/>
    <w:rsid w:val="008D6C9D"/>
    <w:rsid w:val="008D6E06"/>
    <w:rsid w:val="008D712A"/>
    <w:rsid w:val="008E0518"/>
    <w:rsid w:val="008E375C"/>
    <w:rsid w:val="008E38FA"/>
    <w:rsid w:val="008F77C5"/>
    <w:rsid w:val="009001E7"/>
    <w:rsid w:val="009010B4"/>
    <w:rsid w:val="0090122B"/>
    <w:rsid w:val="009013B2"/>
    <w:rsid w:val="0090152C"/>
    <w:rsid w:val="00903586"/>
    <w:rsid w:val="00911EB8"/>
    <w:rsid w:val="00913E54"/>
    <w:rsid w:val="009174AE"/>
    <w:rsid w:val="00917FF5"/>
    <w:rsid w:val="00920C23"/>
    <w:rsid w:val="0092115A"/>
    <w:rsid w:val="00921C0F"/>
    <w:rsid w:val="0092392C"/>
    <w:rsid w:val="00924C22"/>
    <w:rsid w:val="009252C3"/>
    <w:rsid w:val="00926040"/>
    <w:rsid w:val="0092632D"/>
    <w:rsid w:val="009269E8"/>
    <w:rsid w:val="00927160"/>
    <w:rsid w:val="009279DB"/>
    <w:rsid w:val="0093083A"/>
    <w:rsid w:val="009349CE"/>
    <w:rsid w:val="00934A99"/>
    <w:rsid w:val="00935B34"/>
    <w:rsid w:val="00943BCF"/>
    <w:rsid w:val="0094421E"/>
    <w:rsid w:val="00944BA0"/>
    <w:rsid w:val="00946167"/>
    <w:rsid w:val="009509BA"/>
    <w:rsid w:val="00951E42"/>
    <w:rsid w:val="00952C2B"/>
    <w:rsid w:val="00953329"/>
    <w:rsid w:val="009540ED"/>
    <w:rsid w:val="00961B37"/>
    <w:rsid w:val="00963253"/>
    <w:rsid w:val="00967FE4"/>
    <w:rsid w:val="009759CE"/>
    <w:rsid w:val="009824A7"/>
    <w:rsid w:val="009838F1"/>
    <w:rsid w:val="00984215"/>
    <w:rsid w:val="0098534C"/>
    <w:rsid w:val="00985486"/>
    <w:rsid w:val="00991BA9"/>
    <w:rsid w:val="00992FC1"/>
    <w:rsid w:val="009A0E37"/>
    <w:rsid w:val="009A1746"/>
    <w:rsid w:val="009C1AA4"/>
    <w:rsid w:val="009C1F76"/>
    <w:rsid w:val="009C380D"/>
    <w:rsid w:val="009C789A"/>
    <w:rsid w:val="009D1214"/>
    <w:rsid w:val="009D17DD"/>
    <w:rsid w:val="009D48FB"/>
    <w:rsid w:val="009E1AF5"/>
    <w:rsid w:val="009E674B"/>
    <w:rsid w:val="009F468E"/>
    <w:rsid w:val="009F47B1"/>
    <w:rsid w:val="009F6507"/>
    <w:rsid w:val="009F654E"/>
    <w:rsid w:val="009F6DF3"/>
    <w:rsid w:val="009F7F9A"/>
    <w:rsid w:val="00A10D4A"/>
    <w:rsid w:val="00A1243F"/>
    <w:rsid w:val="00A265F0"/>
    <w:rsid w:val="00A3230A"/>
    <w:rsid w:val="00A371CF"/>
    <w:rsid w:val="00A403AA"/>
    <w:rsid w:val="00A42111"/>
    <w:rsid w:val="00A436CD"/>
    <w:rsid w:val="00A52B58"/>
    <w:rsid w:val="00A538EA"/>
    <w:rsid w:val="00A56C5F"/>
    <w:rsid w:val="00A56E37"/>
    <w:rsid w:val="00A57F47"/>
    <w:rsid w:val="00A611AD"/>
    <w:rsid w:val="00A61DC8"/>
    <w:rsid w:val="00A656E4"/>
    <w:rsid w:val="00A66C74"/>
    <w:rsid w:val="00A73255"/>
    <w:rsid w:val="00A76726"/>
    <w:rsid w:val="00A76A90"/>
    <w:rsid w:val="00A80B16"/>
    <w:rsid w:val="00A85E6A"/>
    <w:rsid w:val="00A87549"/>
    <w:rsid w:val="00A9160B"/>
    <w:rsid w:val="00A91950"/>
    <w:rsid w:val="00A91BB7"/>
    <w:rsid w:val="00A91F08"/>
    <w:rsid w:val="00A96FF0"/>
    <w:rsid w:val="00AA0D4F"/>
    <w:rsid w:val="00AA1A0F"/>
    <w:rsid w:val="00AA1C14"/>
    <w:rsid w:val="00AA1E2F"/>
    <w:rsid w:val="00AA45F4"/>
    <w:rsid w:val="00AA6924"/>
    <w:rsid w:val="00AB300A"/>
    <w:rsid w:val="00AB374B"/>
    <w:rsid w:val="00AB379D"/>
    <w:rsid w:val="00AB37DA"/>
    <w:rsid w:val="00AC01A4"/>
    <w:rsid w:val="00AC3219"/>
    <w:rsid w:val="00AD3F11"/>
    <w:rsid w:val="00AD627E"/>
    <w:rsid w:val="00AE02B7"/>
    <w:rsid w:val="00AE26A4"/>
    <w:rsid w:val="00AE4800"/>
    <w:rsid w:val="00AE6BE1"/>
    <w:rsid w:val="00AF00B0"/>
    <w:rsid w:val="00AF283D"/>
    <w:rsid w:val="00B00495"/>
    <w:rsid w:val="00B01670"/>
    <w:rsid w:val="00B03676"/>
    <w:rsid w:val="00B0602E"/>
    <w:rsid w:val="00B10918"/>
    <w:rsid w:val="00B11CB8"/>
    <w:rsid w:val="00B14761"/>
    <w:rsid w:val="00B15DDD"/>
    <w:rsid w:val="00B16A4C"/>
    <w:rsid w:val="00B17528"/>
    <w:rsid w:val="00B17622"/>
    <w:rsid w:val="00B208DA"/>
    <w:rsid w:val="00B271F0"/>
    <w:rsid w:val="00B30933"/>
    <w:rsid w:val="00B312EC"/>
    <w:rsid w:val="00B3658A"/>
    <w:rsid w:val="00B41E3A"/>
    <w:rsid w:val="00B50B23"/>
    <w:rsid w:val="00B50F24"/>
    <w:rsid w:val="00B53C25"/>
    <w:rsid w:val="00B550D0"/>
    <w:rsid w:val="00B564FF"/>
    <w:rsid w:val="00B56FEF"/>
    <w:rsid w:val="00B602B8"/>
    <w:rsid w:val="00B65259"/>
    <w:rsid w:val="00B65D08"/>
    <w:rsid w:val="00B67FF4"/>
    <w:rsid w:val="00B763B8"/>
    <w:rsid w:val="00B80C34"/>
    <w:rsid w:val="00B84923"/>
    <w:rsid w:val="00B84BE3"/>
    <w:rsid w:val="00B871AA"/>
    <w:rsid w:val="00B877D5"/>
    <w:rsid w:val="00B9511A"/>
    <w:rsid w:val="00B97FDD"/>
    <w:rsid w:val="00BA313F"/>
    <w:rsid w:val="00BA32AD"/>
    <w:rsid w:val="00BA3D65"/>
    <w:rsid w:val="00BA410B"/>
    <w:rsid w:val="00BA54AA"/>
    <w:rsid w:val="00BA6AB1"/>
    <w:rsid w:val="00BA7715"/>
    <w:rsid w:val="00BA7975"/>
    <w:rsid w:val="00BB0AE6"/>
    <w:rsid w:val="00BB40C7"/>
    <w:rsid w:val="00BB739E"/>
    <w:rsid w:val="00BC31A8"/>
    <w:rsid w:val="00BC5981"/>
    <w:rsid w:val="00BC70B9"/>
    <w:rsid w:val="00BD08EC"/>
    <w:rsid w:val="00BD416D"/>
    <w:rsid w:val="00BE2EEF"/>
    <w:rsid w:val="00BE45B2"/>
    <w:rsid w:val="00BE5FA8"/>
    <w:rsid w:val="00BE68F5"/>
    <w:rsid w:val="00BE7578"/>
    <w:rsid w:val="00BF0E25"/>
    <w:rsid w:val="00BF7185"/>
    <w:rsid w:val="00BF719F"/>
    <w:rsid w:val="00BF7A46"/>
    <w:rsid w:val="00C0294A"/>
    <w:rsid w:val="00C02EE9"/>
    <w:rsid w:val="00C05905"/>
    <w:rsid w:val="00C071F4"/>
    <w:rsid w:val="00C101CC"/>
    <w:rsid w:val="00C1061E"/>
    <w:rsid w:val="00C12CBB"/>
    <w:rsid w:val="00C148BE"/>
    <w:rsid w:val="00C15D84"/>
    <w:rsid w:val="00C248B0"/>
    <w:rsid w:val="00C26C27"/>
    <w:rsid w:val="00C307E2"/>
    <w:rsid w:val="00C34351"/>
    <w:rsid w:val="00C36731"/>
    <w:rsid w:val="00C36EFF"/>
    <w:rsid w:val="00C3710C"/>
    <w:rsid w:val="00C50D85"/>
    <w:rsid w:val="00C52780"/>
    <w:rsid w:val="00C53125"/>
    <w:rsid w:val="00C60280"/>
    <w:rsid w:val="00C60B2C"/>
    <w:rsid w:val="00C623BC"/>
    <w:rsid w:val="00C650C1"/>
    <w:rsid w:val="00C658A6"/>
    <w:rsid w:val="00C70062"/>
    <w:rsid w:val="00C7272D"/>
    <w:rsid w:val="00C7411E"/>
    <w:rsid w:val="00C77458"/>
    <w:rsid w:val="00C83178"/>
    <w:rsid w:val="00C84B51"/>
    <w:rsid w:val="00C90D07"/>
    <w:rsid w:val="00C92191"/>
    <w:rsid w:val="00C93788"/>
    <w:rsid w:val="00C95916"/>
    <w:rsid w:val="00C95AAD"/>
    <w:rsid w:val="00C95BF0"/>
    <w:rsid w:val="00C97938"/>
    <w:rsid w:val="00CA367E"/>
    <w:rsid w:val="00CA549E"/>
    <w:rsid w:val="00CB1B54"/>
    <w:rsid w:val="00CB25E4"/>
    <w:rsid w:val="00CB6A18"/>
    <w:rsid w:val="00CB702B"/>
    <w:rsid w:val="00CC010B"/>
    <w:rsid w:val="00CC0386"/>
    <w:rsid w:val="00CC615C"/>
    <w:rsid w:val="00CD3882"/>
    <w:rsid w:val="00CD6B2C"/>
    <w:rsid w:val="00CD7FC9"/>
    <w:rsid w:val="00CE3C8A"/>
    <w:rsid w:val="00CE4591"/>
    <w:rsid w:val="00CF082F"/>
    <w:rsid w:val="00CF31FE"/>
    <w:rsid w:val="00CF3CCC"/>
    <w:rsid w:val="00CF76AE"/>
    <w:rsid w:val="00D011EC"/>
    <w:rsid w:val="00D02431"/>
    <w:rsid w:val="00D04387"/>
    <w:rsid w:val="00D07370"/>
    <w:rsid w:val="00D10641"/>
    <w:rsid w:val="00D11146"/>
    <w:rsid w:val="00D11E50"/>
    <w:rsid w:val="00D129C7"/>
    <w:rsid w:val="00D16A86"/>
    <w:rsid w:val="00D16B71"/>
    <w:rsid w:val="00D16C42"/>
    <w:rsid w:val="00D21A28"/>
    <w:rsid w:val="00D22D8A"/>
    <w:rsid w:val="00D234D7"/>
    <w:rsid w:val="00D23555"/>
    <w:rsid w:val="00D2609F"/>
    <w:rsid w:val="00D2630F"/>
    <w:rsid w:val="00D26749"/>
    <w:rsid w:val="00D26EBE"/>
    <w:rsid w:val="00D27A6B"/>
    <w:rsid w:val="00D312FC"/>
    <w:rsid w:val="00D3452E"/>
    <w:rsid w:val="00D35898"/>
    <w:rsid w:val="00D36651"/>
    <w:rsid w:val="00D36C6C"/>
    <w:rsid w:val="00D41870"/>
    <w:rsid w:val="00D43170"/>
    <w:rsid w:val="00D4714F"/>
    <w:rsid w:val="00D47647"/>
    <w:rsid w:val="00D47B34"/>
    <w:rsid w:val="00D50E3A"/>
    <w:rsid w:val="00D52563"/>
    <w:rsid w:val="00D5446E"/>
    <w:rsid w:val="00D544B7"/>
    <w:rsid w:val="00D5542E"/>
    <w:rsid w:val="00D56069"/>
    <w:rsid w:val="00D62455"/>
    <w:rsid w:val="00D648F0"/>
    <w:rsid w:val="00D678DA"/>
    <w:rsid w:val="00D72916"/>
    <w:rsid w:val="00D73AF8"/>
    <w:rsid w:val="00D76693"/>
    <w:rsid w:val="00D77603"/>
    <w:rsid w:val="00D77C5E"/>
    <w:rsid w:val="00D82349"/>
    <w:rsid w:val="00D8555A"/>
    <w:rsid w:val="00D86579"/>
    <w:rsid w:val="00D90A07"/>
    <w:rsid w:val="00D92216"/>
    <w:rsid w:val="00D9420B"/>
    <w:rsid w:val="00D9462E"/>
    <w:rsid w:val="00DB10CE"/>
    <w:rsid w:val="00DB1529"/>
    <w:rsid w:val="00DB1D15"/>
    <w:rsid w:val="00DB32C8"/>
    <w:rsid w:val="00DC103A"/>
    <w:rsid w:val="00DC1759"/>
    <w:rsid w:val="00DC3DAC"/>
    <w:rsid w:val="00DC504C"/>
    <w:rsid w:val="00DD7AE3"/>
    <w:rsid w:val="00DE6E1B"/>
    <w:rsid w:val="00DF26CA"/>
    <w:rsid w:val="00DF2720"/>
    <w:rsid w:val="00DF58F3"/>
    <w:rsid w:val="00DF6A24"/>
    <w:rsid w:val="00DF7B02"/>
    <w:rsid w:val="00E03602"/>
    <w:rsid w:val="00E042C8"/>
    <w:rsid w:val="00E064FF"/>
    <w:rsid w:val="00E20C48"/>
    <w:rsid w:val="00E26334"/>
    <w:rsid w:val="00E378E0"/>
    <w:rsid w:val="00E40249"/>
    <w:rsid w:val="00E42D84"/>
    <w:rsid w:val="00E45D7F"/>
    <w:rsid w:val="00E51594"/>
    <w:rsid w:val="00E5297C"/>
    <w:rsid w:val="00E52DCF"/>
    <w:rsid w:val="00E554AC"/>
    <w:rsid w:val="00E55BF3"/>
    <w:rsid w:val="00E6244B"/>
    <w:rsid w:val="00E63480"/>
    <w:rsid w:val="00E6404F"/>
    <w:rsid w:val="00E6529B"/>
    <w:rsid w:val="00E70E2D"/>
    <w:rsid w:val="00E70FB8"/>
    <w:rsid w:val="00E74ECF"/>
    <w:rsid w:val="00E80686"/>
    <w:rsid w:val="00E813DF"/>
    <w:rsid w:val="00E82F0A"/>
    <w:rsid w:val="00E841F3"/>
    <w:rsid w:val="00E84989"/>
    <w:rsid w:val="00E93218"/>
    <w:rsid w:val="00E94B92"/>
    <w:rsid w:val="00E9564F"/>
    <w:rsid w:val="00E959A9"/>
    <w:rsid w:val="00E96672"/>
    <w:rsid w:val="00E968E4"/>
    <w:rsid w:val="00E97498"/>
    <w:rsid w:val="00EA0E8A"/>
    <w:rsid w:val="00EA166A"/>
    <w:rsid w:val="00EA2EF1"/>
    <w:rsid w:val="00EA3158"/>
    <w:rsid w:val="00EB7E24"/>
    <w:rsid w:val="00EC040A"/>
    <w:rsid w:val="00EC290C"/>
    <w:rsid w:val="00EC3360"/>
    <w:rsid w:val="00EC3C93"/>
    <w:rsid w:val="00ED556F"/>
    <w:rsid w:val="00ED76B1"/>
    <w:rsid w:val="00EE3336"/>
    <w:rsid w:val="00EE368A"/>
    <w:rsid w:val="00EE4CF4"/>
    <w:rsid w:val="00EE6D6B"/>
    <w:rsid w:val="00EE7017"/>
    <w:rsid w:val="00EE716D"/>
    <w:rsid w:val="00EF185D"/>
    <w:rsid w:val="00EF1872"/>
    <w:rsid w:val="00EF4BFC"/>
    <w:rsid w:val="00EF4FE6"/>
    <w:rsid w:val="00EF585F"/>
    <w:rsid w:val="00EF5DAB"/>
    <w:rsid w:val="00EF7F88"/>
    <w:rsid w:val="00F00F20"/>
    <w:rsid w:val="00F04DC4"/>
    <w:rsid w:val="00F16D74"/>
    <w:rsid w:val="00F233A8"/>
    <w:rsid w:val="00F265AD"/>
    <w:rsid w:val="00F27C3D"/>
    <w:rsid w:val="00F33DB8"/>
    <w:rsid w:val="00F33EBD"/>
    <w:rsid w:val="00F36C48"/>
    <w:rsid w:val="00F37A48"/>
    <w:rsid w:val="00F43925"/>
    <w:rsid w:val="00F513E0"/>
    <w:rsid w:val="00F532D6"/>
    <w:rsid w:val="00F53D0D"/>
    <w:rsid w:val="00F54093"/>
    <w:rsid w:val="00F606B9"/>
    <w:rsid w:val="00F62782"/>
    <w:rsid w:val="00F64BE0"/>
    <w:rsid w:val="00F660B2"/>
    <w:rsid w:val="00F67B29"/>
    <w:rsid w:val="00F7144C"/>
    <w:rsid w:val="00F80C6F"/>
    <w:rsid w:val="00F824DD"/>
    <w:rsid w:val="00F83E3F"/>
    <w:rsid w:val="00F925BA"/>
    <w:rsid w:val="00F9438F"/>
    <w:rsid w:val="00F94D7A"/>
    <w:rsid w:val="00F96F31"/>
    <w:rsid w:val="00FA2B8B"/>
    <w:rsid w:val="00FA3F4E"/>
    <w:rsid w:val="00FA79CB"/>
    <w:rsid w:val="00FB302C"/>
    <w:rsid w:val="00FB7838"/>
    <w:rsid w:val="00FC0563"/>
    <w:rsid w:val="00FC0BB5"/>
    <w:rsid w:val="00FC1608"/>
    <w:rsid w:val="00FC1666"/>
    <w:rsid w:val="00FC2E32"/>
    <w:rsid w:val="00FD079E"/>
    <w:rsid w:val="00FD1543"/>
    <w:rsid w:val="00FD184F"/>
    <w:rsid w:val="00FD3868"/>
    <w:rsid w:val="00FD4A9C"/>
    <w:rsid w:val="00FE28B1"/>
    <w:rsid w:val="00FE498B"/>
    <w:rsid w:val="00FE5495"/>
    <w:rsid w:val="00FE7D0A"/>
    <w:rsid w:val="00FF111B"/>
    <w:rsid w:val="00FF657E"/>
    <w:rsid w:val="00FF749C"/>
    <w:rsid w:val="00F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4B3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37A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next w:val="a"/>
    <w:link w:val="10"/>
    <w:uiPriority w:val="9"/>
    <w:qFormat/>
    <w:rsid w:val="00F16D74"/>
    <w:pPr>
      <w:keepNext/>
      <w:keepLines/>
      <w:spacing w:before="480" w:after="80"/>
      <w:jc w:val="center"/>
      <w:outlineLvl w:val="0"/>
    </w:pPr>
    <w:rPr>
      <w:rFonts w:ascii="Helvetica" w:eastAsia="黑体" w:hAnsi="Helvetica" w:cstheme="majorBidi"/>
      <w:b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F16D74"/>
    <w:pPr>
      <w:keepNext/>
      <w:keepLines/>
      <w:spacing w:before="160" w:after="80"/>
      <w:jc w:val="center"/>
      <w:outlineLvl w:val="1"/>
    </w:pPr>
    <w:rPr>
      <w:rFonts w:ascii="Helvetica" w:eastAsia="黑体" w:hAnsi="Helvetica" w:cstheme="majorBidi"/>
      <w:b/>
      <w:color w:val="000000" w:themeColor="text1"/>
      <w:sz w:val="32"/>
      <w:szCs w:val="40"/>
    </w:rPr>
  </w:style>
  <w:style w:type="paragraph" w:styleId="3">
    <w:name w:val="heading 3"/>
    <w:next w:val="a"/>
    <w:link w:val="30"/>
    <w:uiPriority w:val="9"/>
    <w:unhideWhenUsed/>
    <w:qFormat/>
    <w:rsid w:val="00F16D74"/>
    <w:pPr>
      <w:keepNext/>
      <w:keepLines/>
      <w:spacing w:before="160" w:after="80"/>
      <w:jc w:val="center"/>
      <w:outlineLvl w:val="2"/>
    </w:pPr>
    <w:rPr>
      <w:rFonts w:ascii="Helvetica" w:eastAsia="黑体" w:hAnsi="Helvetica" w:cstheme="majorBidi"/>
      <w:color w:val="000000" w:themeColor="text1"/>
      <w:sz w:val="28"/>
      <w:szCs w:val="32"/>
    </w:rPr>
  </w:style>
  <w:style w:type="paragraph" w:styleId="4">
    <w:name w:val="heading 4"/>
    <w:next w:val="a"/>
    <w:link w:val="40"/>
    <w:uiPriority w:val="9"/>
    <w:semiHidden/>
    <w:unhideWhenUsed/>
    <w:qFormat/>
    <w:rsid w:val="00F16D74"/>
    <w:pPr>
      <w:keepNext/>
      <w:keepLines/>
      <w:spacing w:before="80" w:after="40"/>
      <w:jc w:val="center"/>
      <w:outlineLvl w:val="3"/>
    </w:pPr>
    <w:rPr>
      <w:rFonts w:ascii="Helvetica" w:eastAsia="黑体" w:hAnsi="Helvetica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D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D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D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D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D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D74"/>
    <w:rPr>
      <w:rFonts w:ascii="Helvetica" w:eastAsia="黑体" w:hAnsi="Helvetica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F16D74"/>
    <w:rPr>
      <w:rFonts w:ascii="Helvetica" w:eastAsia="黑体" w:hAnsi="Helvetica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F16D74"/>
    <w:rPr>
      <w:rFonts w:ascii="Helvetica" w:eastAsia="黑体" w:hAnsi="Helvetica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D74"/>
    <w:rPr>
      <w:rFonts w:ascii="Helvetica" w:eastAsia="黑体" w:hAnsi="Helvetica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D74"/>
    <w:rPr>
      <w:rFonts w:ascii="Times New Roman" w:eastAsia="宋体" w:hAnsi="Times New Roman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6D74"/>
    <w:rPr>
      <w:rFonts w:ascii="Times New Roman" w:eastAsia="宋体" w:hAnsi="Times New Roman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D74"/>
    <w:rPr>
      <w:rFonts w:ascii="Times New Roman" w:eastAsia="宋体" w:hAnsi="Times New Roman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D74"/>
    <w:rPr>
      <w:rFonts w:ascii="Times New Roman" w:eastAsia="宋体" w:hAnsi="Times New Roman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D74"/>
    <w:rPr>
      <w:rFonts w:ascii="Times New Roman" w:eastAsiaTheme="majorEastAsia" w:hAnsi="Times New Roman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D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D7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D74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D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D74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D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6D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6D7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6D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6D74"/>
    <w:rPr>
      <w:rFonts w:ascii="Times New Roman" w:eastAsia="宋体" w:hAnsi="Times New Roman"/>
      <w:sz w:val="18"/>
      <w:szCs w:val="18"/>
    </w:rPr>
  </w:style>
  <w:style w:type="paragraph" w:customStyle="1" w:styleId="af2">
    <w:name w:val="卷首诗"/>
    <w:basedOn w:val="a"/>
    <w:next w:val="a"/>
    <w:link w:val="af3"/>
    <w:qFormat/>
    <w:rsid w:val="00F16D74"/>
    <w:pPr>
      <w:ind w:leftChars="200" w:left="200" w:rightChars="200" w:right="200" w:firstLineChars="0" w:firstLine="0"/>
      <w:jc w:val="center"/>
    </w:pPr>
    <w:rPr>
      <w:rFonts w:eastAsia="楷体"/>
      <w:i/>
      <w:color w:val="000000" w:themeColor="text1"/>
    </w:rPr>
  </w:style>
  <w:style w:type="character" w:customStyle="1" w:styleId="af3">
    <w:name w:val="卷首诗 字符"/>
    <w:basedOn w:val="a0"/>
    <w:link w:val="af2"/>
    <w:rsid w:val="00F16D74"/>
    <w:rPr>
      <w:rFonts w:ascii="Times New Roman" w:eastAsia="楷体" w:hAnsi="Times New Roman"/>
      <w:i/>
      <w:color w:val="000000" w:themeColor="text1"/>
    </w:rPr>
  </w:style>
  <w:style w:type="paragraph" w:customStyle="1" w:styleId="af4">
    <w:name w:val="引用文本"/>
    <w:basedOn w:val="a"/>
    <w:next w:val="a"/>
    <w:link w:val="af5"/>
    <w:qFormat/>
    <w:rsid w:val="00F16D74"/>
    <w:rPr>
      <w:rFonts w:eastAsia="楷体"/>
      <w:color w:val="000000" w:themeColor="text1"/>
    </w:rPr>
  </w:style>
  <w:style w:type="character" w:customStyle="1" w:styleId="af5">
    <w:name w:val="引用文本 字符"/>
    <w:basedOn w:val="a0"/>
    <w:link w:val="af4"/>
    <w:rsid w:val="00F16D74"/>
    <w:rPr>
      <w:rFonts w:ascii="Times New Roman" w:eastAsia="楷体" w:hAnsi="Times New Roman"/>
      <w:color w:val="000000" w:themeColor="text1"/>
    </w:rPr>
  </w:style>
  <w:style w:type="paragraph" w:customStyle="1" w:styleId="af6">
    <w:name w:val="作者"/>
    <w:next w:val="a"/>
    <w:link w:val="af7"/>
    <w:qFormat/>
    <w:rsid w:val="00F16D74"/>
    <w:pPr>
      <w:jc w:val="center"/>
    </w:pPr>
    <w:rPr>
      <w:rFonts w:ascii="Times New Roman" w:eastAsia="宋体" w:hAnsi="Times New Roman"/>
      <w:sz w:val="28"/>
    </w:rPr>
  </w:style>
  <w:style w:type="character" w:customStyle="1" w:styleId="af7">
    <w:name w:val="作者 字符"/>
    <w:basedOn w:val="a0"/>
    <w:link w:val="af6"/>
    <w:rsid w:val="00F16D74"/>
    <w:rPr>
      <w:rFonts w:ascii="Times New Roman" w:eastAsia="宋体" w:hAnsi="Times New Roman"/>
      <w:sz w:val="28"/>
    </w:rPr>
  </w:style>
  <w:style w:type="paragraph" w:styleId="TOC1">
    <w:name w:val="toc 1"/>
    <w:basedOn w:val="a"/>
    <w:next w:val="a"/>
    <w:autoRedefine/>
    <w:uiPriority w:val="39"/>
    <w:unhideWhenUsed/>
    <w:rsid w:val="00F16D74"/>
  </w:style>
  <w:style w:type="paragraph" w:customStyle="1" w:styleId="af8">
    <w:name w:val="书名"/>
    <w:next w:val="a"/>
    <w:link w:val="af9"/>
    <w:qFormat/>
    <w:rsid w:val="001D3678"/>
    <w:pPr>
      <w:jc w:val="center"/>
    </w:pPr>
    <w:rPr>
      <w:rFonts w:ascii="Helvetica" w:eastAsia="黑体" w:hAnsi="Helvetica" w:cstheme="majorBidi"/>
      <w:b/>
      <w:color w:val="000000" w:themeColor="text1"/>
      <w:sz w:val="44"/>
      <w:szCs w:val="44"/>
    </w:rPr>
  </w:style>
  <w:style w:type="character" w:customStyle="1" w:styleId="af9">
    <w:name w:val="书名 字符"/>
    <w:basedOn w:val="a0"/>
    <w:link w:val="af8"/>
    <w:rsid w:val="001D3678"/>
    <w:rPr>
      <w:rFonts w:ascii="Helvetica" w:eastAsia="黑体" w:hAnsi="Helvetica" w:cstheme="majorBidi"/>
      <w:b/>
      <w:color w:val="000000" w:themeColor="text1"/>
      <w:sz w:val="44"/>
      <w:szCs w:val="44"/>
    </w:rPr>
  </w:style>
  <w:style w:type="character" w:styleId="afa">
    <w:name w:val="Placeholder Text"/>
    <w:basedOn w:val="a0"/>
    <w:uiPriority w:val="99"/>
    <w:semiHidden/>
    <w:rsid w:val="007F35CF"/>
    <w:rPr>
      <w:color w:val="666666"/>
    </w:rPr>
  </w:style>
  <w:style w:type="paragraph" w:styleId="TOC">
    <w:name w:val="TOC Heading"/>
    <w:basedOn w:val="1"/>
    <w:next w:val="a"/>
    <w:uiPriority w:val="39"/>
    <w:unhideWhenUsed/>
    <w:qFormat/>
    <w:rsid w:val="00391F1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</w:rPr>
  </w:style>
  <w:style w:type="character" w:styleId="afb">
    <w:name w:val="Hyperlink"/>
    <w:basedOn w:val="a0"/>
    <w:uiPriority w:val="99"/>
    <w:unhideWhenUsed/>
    <w:rsid w:val="00E554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BC2E019E-DCF7-4587-8D88-A71ED9720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小说格式模板V1.3.dotx</Template>
  <TotalTime>2</TotalTime>
  <Pages>2</Pages>
  <Words>24</Words>
  <Characters>24</Characters>
  <Application>Microsoft Office Word</Application>
  <DocSecurity>0</DocSecurity>
  <Lines>5</Lines>
  <Paragraphs>4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暮雨 R</cp:lastModifiedBy>
  <cp:revision>1</cp:revision>
  <dcterms:created xsi:type="dcterms:W3CDTF">2026-06-20T11:32:00Z</dcterms:created>
  <dcterms:modified xsi:type="dcterms:W3CDTF">2026-06-20T11:34:00Z</dcterms:modified>
</cp:coreProperties>
</file>